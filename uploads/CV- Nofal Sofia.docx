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page" w:horzAnchor="margin" w:tblpY="166"/>
        <w:tblW w:w="1092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45"/>
        <w:gridCol w:w="729"/>
        <w:gridCol w:w="6551"/>
      </w:tblGrid>
      <w:tr w:rsidR="0085735B" w:rsidRPr="0059649E" w14:paraId="741B9C22" w14:textId="77777777" w:rsidTr="0085735B">
        <w:trPr>
          <w:trHeight w:val="4533"/>
        </w:trPr>
        <w:tc>
          <w:tcPr>
            <w:tcW w:w="3645" w:type="dxa"/>
            <w:vAlign w:val="bottom"/>
          </w:tcPr>
          <w:p w14:paraId="2AC02A3C" w14:textId="77777777" w:rsidR="0085735B" w:rsidRPr="0059649E" w:rsidRDefault="0085735B" w:rsidP="0085735B">
            <w:pPr>
              <w:tabs>
                <w:tab w:val="left" w:pos="990"/>
              </w:tabs>
              <w:jc w:val="center"/>
            </w:pPr>
            <w:r w:rsidRPr="0059649E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3F87474" wp14:editId="6D983651">
                      <wp:extent cx="1457325" cy="1684020"/>
                      <wp:effectExtent l="19050" t="19050" r="47625" b="30480"/>
                      <wp:docPr id="2" name="Óva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7325" cy="168402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B97B69" w14:textId="77777777" w:rsidR="0085735B" w:rsidRPr="00EE4C8D" w:rsidRDefault="0085735B" w:rsidP="0085735B">
                                  <w:pPr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3F87474" id="Óvalo 2" o:spid="_x0000_s1026" style="width:114.75pt;height:1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XaW5kb3dzIFBob3RvIEVkaXRvciAxMC4wLjEwMDExLjE2Mzg0AFdp&#10;bmRvd3MgUGhvdG8gRWRpdG9yIDEwLjAuMTAwMTEuMTYzODQAMjAyMDowODozMSAxMTo0ODoxMgAA&#10;BpADAAIAAAAUAAARHJAEAAIAAAAUAAARMJKRAAIAAAADMDAAAJKSAAIAAAADMDAAAKABAAMAAAAB&#10;AAEAAOocAAcAAAgMAAAJEAAAAAAc6gAAAA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Dw/eHBhY2tldCBlbmQ9J3cnPz7/2wBDAAMCAgMC&#10;AgMDAwMEAwMEBQgFBQQEBQoHBwYIDAoMDAsKCwsNDhIQDQ4RDgsLEBYQERMUFRUVDA8XGBYUGBIU&#10;FRT/2wBDAQMEBAUEBQkFBQkUDQsNFBQUFBQUFBQUFBQUFBQUFBQUFBQUFBQUFBQUFBQUFBQUFBQU&#10;FBQUFBQUFBQUFBQUFBT/wAARCALUAk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" strokecolor="#a5a5a5 [2092]" strokeweight="5pt">
                      <v:fill r:id="rId11" o:title="" recolor="t" rotate="t" type="frame"/>
                      <v:stroke joinstyle="miter"/>
                      <v:textbox>
                        <w:txbxContent>
                          <w:p w14:paraId="14B97B69" w14:textId="77777777" w:rsidR="0085735B" w:rsidRPr="00EE4C8D" w:rsidRDefault="0085735B" w:rsidP="0085735B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9" w:type="dxa"/>
          </w:tcPr>
          <w:p w14:paraId="29211764" w14:textId="77777777" w:rsidR="0085735B" w:rsidRPr="0059649E" w:rsidRDefault="0085735B" w:rsidP="0085735B">
            <w:pPr>
              <w:tabs>
                <w:tab w:val="left" w:pos="990"/>
              </w:tabs>
            </w:pPr>
          </w:p>
        </w:tc>
        <w:tc>
          <w:tcPr>
            <w:tcW w:w="6551" w:type="dxa"/>
            <w:vAlign w:val="bottom"/>
          </w:tcPr>
          <w:p w14:paraId="758B17C3" w14:textId="77777777" w:rsidR="0085735B" w:rsidRPr="0059649E" w:rsidRDefault="0085735B" w:rsidP="0085735B">
            <w:pPr>
              <w:pStyle w:val="Ttulo"/>
            </w:pPr>
            <w:r>
              <w:t>Sofía maría nofal</w:t>
            </w:r>
          </w:p>
        </w:tc>
      </w:tr>
      <w:tr w:rsidR="0085735B" w:rsidRPr="0059649E" w14:paraId="6C61EE1B" w14:textId="77777777" w:rsidTr="0085735B">
        <w:trPr>
          <w:trHeight w:val="8187"/>
        </w:trPr>
        <w:tc>
          <w:tcPr>
            <w:tcW w:w="3645" w:type="dxa"/>
          </w:tcPr>
          <w:sdt>
            <w:sdtPr>
              <w:id w:val="-1711873194"/>
              <w:placeholder>
                <w:docPart w:val="A36796BB25C84284A55CF4306FE1BEDD"/>
              </w:placeholder>
              <w:temporary/>
              <w:showingPlcHdr/>
              <w15:appearance w15:val="hidden"/>
            </w:sdtPr>
            <w:sdtEndPr/>
            <w:sdtContent>
              <w:p w14:paraId="6241ADC6" w14:textId="77777777" w:rsidR="0085735B" w:rsidRPr="0059649E" w:rsidRDefault="0085735B" w:rsidP="0085735B">
                <w:pPr>
                  <w:pStyle w:val="Ttulo3"/>
                </w:pPr>
                <w:r w:rsidRPr="00397E0E">
                  <w:rPr>
                    <w:color w:val="A6A6A6" w:themeColor="background1" w:themeShade="A6"/>
                    <w:lang w:bidi="es-ES"/>
                  </w:rPr>
                  <w:t>Perfil</w:t>
                </w:r>
              </w:p>
            </w:sdtContent>
          </w:sdt>
          <w:p w14:paraId="0CB474A7" w14:textId="68F9A21D" w:rsidR="0085735B" w:rsidRDefault="00A72709" w:rsidP="0085735B">
            <w:r>
              <w:t>Soy proactiva, paciente y tolerante a la frustración.</w:t>
            </w:r>
          </w:p>
          <w:p w14:paraId="01EBD77B" w14:textId="77777777" w:rsidR="0085735B" w:rsidRDefault="0085735B" w:rsidP="0085735B">
            <w:r>
              <w:t xml:space="preserve"> En los últimos años me enfoque en realizar mi carrera, ya finalizada busco poder aplicar los conocimientos adquirido en el ámbito laboral.</w:t>
            </w:r>
          </w:p>
          <w:p w14:paraId="4FB62E9F" w14:textId="77777777" w:rsidR="0085735B" w:rsidRPr="0059649E" w:rsidRDefault="0085735B" w:rsidP="0085735B">
            <w:r>
              <w:t xml:space="preserve"> Estoy en constante aprendizaje para así poder expandir mis conocimientos y mejorar mis ventajas competitivas dentro del mercado laboral.</w:t>
            </w:r>
          </w:p>
          <w:sdt>
            <w:sdtPr>
              <w:id w:val="-1954003311"/>
              <w:placeholder>
                <w:docPart w:val="627501D588E4463C99DB3DD61916486A"/>
              </w:placeholder>
              <w:temporary/>
              <w:showingPlcHdr/>
              <w15:appearance w15:val="hidden"/>
            </w:sdtPr>
            <w:sdtEndPr/>
            <w:sdtContent>
              <w:p w14:paraId="1B2778A9" w14:textId="77777777" w:rsidR="0085735B" w:rsidRDefault="0085735B" w:rsidP="0085735B">
                <w:pPr>
                  <w:pStyle w:val="Ttulo3"/>
                </w:pPr>
                <w:r w:rsidRPr="00397E0E">
                  <w:rPr>
                    <w:color w:val="A6A6A6" w:themeColor="background1" w:themeShade="A6"/>
                    <w:lang w:bidi="es-ES"/>
                  </w:rPr>
                  <w:t>Contacto</w:t>
                </w:r>
              </w:p>
            </w:sdtContent>
          </w:sdt>
          <w:p w14:paraId="544CAF47" w14:textId="77777777" w:rsidR="0085735B" w:rsidRDefault="0085735B" w:rsidP="0085735B">
            <w:r>
              <w:rPr>
                <w:noProof/>
              </w:rPr>
              <w:drawing>
                <wp:inline distT="0" distB="0" distL="0" distR="0" wp14:anchorId="0368B9C4" wp14:editId="63AB3CE3">
                  <wp:extent cx="228600" cy="228600"/>
                  <wp:effectExtent l="0" t="0" r="0" b="0"/>
                  <wp:docPr id="5" name="Gráfico 5" descr="Mar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áfico 5" descr="Marcador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" cy="22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DIRECCIÓN: </w:t>
            </w:r>
          </w:p>
          <w:p w14:paraId="1CED265D" w14:textId="77777777" w:rsidR="0085735B" w:rsidRDefault="0085735B" w:rsidP="0085735B">
            <w:r>
              <w:t>Av. Santa Fe 2227- Capital Federal</w:t>
            </w:r>
            <w:r>
              <w:br/>
              <w:t xml:space="preserve"> CP 1123</w:t>
            </w:r>
          </w:p>
          <w:p w14:paraId="50E58305" w14:textId="77777777" w:rsidR="0085735B" w:rsidRPr="00F24242" w:rsidRDefault="0085735B" w:rsidP="0085735B"/>
          <w:p w14:paraId="0FE02A5D" w14:textId="77777777" w:rsidR="0085735B" w:rsidRPr="0059649E" w:rsidRDefault="0085735B" w:rsidP="0085735B">
            <w:r>
              <w:rPr>
                <w:noProof/>
              </w:rPr>
              <w:drawing>
                <wp:inline distT="0" distB="0" distL="0" distR="0" wp14:anchorId="3B4BC282" wp14:editId="6471BA3C">
                  <wp:extent cx="144000" cy="144000"/>
                  <wp:effectExtent l="19050" t="19050" r="8890" b="8890"/>
                  <wp:docPr id="3" name="Gráfico 3" descr="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áfico 3" descr="Auricular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550974" flipH="1"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1111563247"/>
                <w:placeholder>
                  <w:docPart w:val="B18906EE69E2492C9F57EFF8D08D9729"/>
                </w:placeholder>
                <w:temporary/>
                <w:showingPlcHdr/>
                <w15:appearance w15:val="hidden"/>
              </w:sdtPr>
              <w:sdtEndPr/>
              <w:sdtContent>
                <w:r w:rsidRPr="0059649E">
                  <w:rPr>
                    <w:lang w:bidi="es-ES"/>
                  </w:rPr>
                  <w:t>TELÉFONO:</w:t>
                </w:r>
              </w:sdtContent>
            </w:sdt>
          </w:p>
          <w:p w14:paraId="25C5F992" w14:textId="77777777" w:rsidR="0085735B" w:rsidRPr="0059649E" w:rsidRDefault="0085735B" w:rsidP="0085735B">
            <w:r>
              <w:t>54-9-3755-313703</w:t>
            </w:r>
          </w:p>
          <w:p w14:paraId="370409F7" w14:textId="77777777" w:rsidR="0085735B" w:rsidRPr="0059649E" w:rsidRDefault="0085735B" w:rsidP="0085735B"/>
          <w:p w14:paraId="30FF1DDA" w14:textId="77777777" w:rsidR="0085735B" w:rsidRPr="0059649E" w:rsidRDefault="0085735B" w:rsidP="0085735B">
            <w:r>
              <w:rPr>
                <w:noProof/>
              </w:rPr>
              <w:drawing>
                <wp:inline distT="0" distB="0" distL="0" distR="0" wp14:anchorId="7A0274CC" wp14:editId="4B47B09E">
                  <wp:extent cx="144000" cy="144000"/>
                  <wp:effectExtent l="0" t="0" r="8890" b="8890"/>
                  <wp:docPr id="4" name="Gráfico 4" descr="@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áfico 4" descr="@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-240260293"/>
                <w:placeholder>
                  <w:docPart w:val="4FBCB7EF209047C5BE7FDE5F6FB5A807"/>
                </w:placeholder>
                <w:temporary/>
                <w:showingPlcHdr/>
                <w15:appearance w15:val="hidden"/>
              </w:sdtPr>
              <w:sdtEndPr/>
              <w:sdtContent>
                <w:r w:rsidRPr="0059649E">
                  <w:rPr>
                    <w:lang w:bidi="es-ES"/>
                  </w:rPr>
                  <w:t>CORREO ELECTRÓNICO:</w:t>
                </w:r>
              </w:sdtContent>
            </w:sdt>
          </w:p>
          <w:p w14:paraId="4628F4DC" w14:textId="77777777" w:rsidR="0085735B" w:rsidRPr="009A09AC" w:rsidRDefault="0085735B" w:rsidP="0085735B">
            <w:pPr>
              <w:rPr>
                <w:rStyle w:val="Hipervnculo"/>
                <w:szCs w:val="18"/>
              </w:rPr>
            </w:pPr>
            <w:r>
              <w:rPr>
                <w:color w:val="B85A22" w:themeColor="accent2" w:themeShade="BF"/>
                <w:szCs w:val="18"/>
                <w:u w:val="single"/>
              </w:rPr>
              <w:t>sofiamarianofal@hotmail.com</w:t>
            </w:r>
          </w:p>
          <w:p w14:paraId="2C466C65" w14:textId="77777777" w:rsidR="0085735B" w:rsidRDefault="0085735B" w:rsidP="0085735B"/>
          <w:p w14:paraId="24B93BAE" w14:textId="77777777" w:rsidR="0085735B" w:rsidRPr="0059649E" w:rsidRDefault="0085735B" w:rsidP="0085735B">
            <w:r>
              <w:rPr>
                <w:noProof/>
              </w:rPr>
              <w:drawing>
                <wp:inline distT="0" distB="0" distL="0" distR="0" wp14:anchorId="184F76A4" wp14:editId="3B8731DE">
                  <wp:extent cx="144000" cy="144000"/>
                  <wp:effectExtent l="0" t="0" r="8890" b="8890"/>
                  <wp:docPr id="6" name="Gráfico 6" descr="Calendario girato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áfico 6" descr="Calendario giratorio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FECHA DE NACIMIENTO:</w:t>
            </w:r>
            <w:r>
              <w:br/>
              <w:t xml:space="preserve"> 09 de septiembre de 1998</w:t>
            </w:r>
          </w:p>
          <w:p w14:paraId="59B59884" w14:textId="77777777" w:rsidR="0085735B" w:rsidRDefault="0085735B" w:rsidP="0085735B">
            <w:pPr>
              <w:pStyle w:val="Prrafodelista"/>
            </w:pPr>
          </w:p>
          <w:p w14:paraId="364AD755" w14:textId="77777777" w:rsidR="00154007" w:rsidRDefault="00154007" w:rsidP="0085735B">
            <w:pPr>
              <w:pStyle w:val="Prrafodelista"/>
            </w:pPr>
          </w:p>
          <w:p w14:paraId="6E10D160" w14:textId="77777777" w:rsidR="00154007" w:rsidRDefault="008D5105" w:rsidP="00154007">
            <w:pPr>
              <w:rPr>
                <w:b/>
                <w:bCs/>
                <w:color w:val="A6A6A6" w:themeColor="background1" w:themeShade="A6"/>
                <w:sz w:val="22"/>
                <w:szCs w:val="28"/>
              </w:rPr>
            </w:pPr>
            <w:r w:rsidRPr="008D5105">
              <w:rPr>
                <w:b/>
                <w:bCs/>
                <w:color w:val="A6A6A6" w:themeColor="background1" w:themeShade="A6"/>
                <w:sz w:val="22"/>
                <w:szCs w:val="28"/>
              </w:rPr>
              <w:t>INTERESES</w:t>
            </w:r>
            <w:r>
              <w:rPr>
                <w:b/>
                <w:bCs/>
                <w:color w:val="A6A6A6" w:themeColor="background1" w:themeShade="A6"/>
                <w:sz w:val="22"/>
                <w:szCs w:val="28"/>
              </w:rPr>
              <w:t xml:space="preserve"> Y HOBBIES</w:t>
            </w:r>
          </w:p>
          <w:p w14:paraId="49E25941" w14:textId="77777777" w:rsidR="008D5105" w:rsidRDefault="008D5105" w:rsidP="00154007">
            <w:pPr>
              <w:rPr>
                <w:b/>
                <w:bCs/>
                <w:color w:val="A6A6A6" w:themeColor="background1" w:themeShade="A6"/>
                <w:sz w:val="22"/>
                <w:szCs w:val="28"/>
              </w:rPr>
            </w:pPr>
          </w:p>
          <w:p w14:paraId="0B466770" w14:textId="77777777" w:rsidR="008D5105" w:rsidRDefault="008D5105" w:rsidP="008D5105">
            <w:pPr>
              <w:pStyle w:val="Prrafodelista"/>
              <w:numPr>
                <w:ilvl w:val="0"/>
                <w:numId w:val="16"/>
              </w:numPr>
            </w:pPr>
            <w:r>
              <w:t>Cocinar</w:t>
            </w:r>
          </w:p>
          <w:p w14:paraId="33775CEC" w14:textId="62A0EEFC" w:rsidR="008D5105" w:rsidRDefault="008D5105" w:rsidP="008D5105">
            <w:pPr>
              <w:pStyle w:val="Prrafodelista"/>
              <w:numPr>
                <w:ilvl w:val="0"/>
                <w:numId w:val="16"/>
              </w:numPr>
            </w:pPr>
            <w:r>
              <w:t>Tenis</w:t>
            </w:r>
          </w:p>
          <w:p w14:paraId="3DD4BB7F" w14:textId="77777777" w:rsidR="008D5105" w:rsidRDefault="008D5105" w:rsidP="008D5105">
            <w:pPr>
              <w:pStyle w:val="Prrafodelista"/>
              <w:numPr>
                <w:ilvl w:val="0"/>
                <w:numId w:val="16"/>
              </w:numPr>
            </w:pPr>
            <w:r>
              <w:t>Leer</w:t>
            </w:r>
          </w:p>
          <w:p w14:paraId="014CA77D" w14:textId="77777777" w:rsidR="008D5105" w:rsidRDefault="008D5105" w:rsidP="008D5105">
            <w:pPr>
              <w:pStyle w:val="Prrafodelista"/>
              <w:numPr>
                <w:ilvl w:val="0"/>
                <w:numId w:val="16"/>
              </w:numPr>
            </w:pPr>
            <w:r>
              <w:t>Danza española</w:t>
            </w:r>
          </w:p>
          <w:p w14:paraId="713345A5" w14:textId="45297601" w:rsidR="008D5105" w:rsidRPr="008D5105" w:rsidRDefault="008D5105" w:rsidP="008D5105">
            <w:pPr>
              <w:pStyle w:val="Prrafodelista"/>
              <w:numPr>
                <w:ilvl w:val="0"/>
                <w:numId w:val="16"/>
              </w:numPr>
            </w:pPr>
            <w:r>
              <w:t>Bordar</w:t>
            </w:r>
          </w:p>
        </w:tc>
        <w:tc>
          <w:tcPr>
            <w:tcW w:w="729" w:type="dxa"/>
          </w:tcPr>
          <w:p w14:paraId="5703B710" w14:textId="77777777" w:rsidR="0085735B" w:rsidRPr="0059649E" w:rsidRDefault="0085735B" w:rsidP="0085735B">
            <w:pPr>
              <w:tabs>
                <w:tab w:val="left" w:pos="990"/>
              </w:tabs>
            </w:pPr>
          </w:p>
        </w:tc>
        <w:tc>
          <w:tcPr>
            <w:tcW w:w="6551" w:type="dxa"/>
          </w:tcPr>
          <w:sdt>
            <w:sdtPr>
              <w:id w:val="1049110328"/>
              <w:placeholder>
                <w:docPart w:val="EC209D8694EF4F81B9F4DBB9E84B0B76"/>
              </w:placeholder>
              <w:temporary/>
              <w:showingPlcHdr/>
              <w15:appearance w15:val="hidden"/>
            </w:sdtPr>
            <w:sdtEndPr/>
            <w:sdtContent>
              <w:p w14:paraId="4492BED9" w14:textId="77777777" w:rsidR="0085735B" w:rsidRPr="0059649E" w:rsidRDefault="0085735B" w:rsidP="0085735B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14:paraId="4CB06319" w14:textId="77777777" w:rsidR="0085735B" w:rsidRDefault="0085735B" w:rsidP="0085735B">
            <w:pPr>
              <w:pStyle w:val="Ttulo4"/>
            </w:pPr>
            <w:r>
              <w:t>Licenciatura en Gastronomía- Universidad Argentina de la Empresa</w:t>
            </w:r>
          </w:p>
          <w:p w14:paraId="25D68EE0" w14:textId="77777777" w:rsidR="0085735B" w:rsidRPr="006C0DA8" w:rsidRDefault="0085735B" w:rsidP="0085735B">
            <w:r>
              <w:t>2017- Actualidad</w:t>
            </w:r>
          </w:p>
          <w:p w14:paraId="3333E438" w14:textId="77777777" w:rsidR="0085735B" w:rsidRDefault="0085735B" w:rsidP="0085735B">
            <w:r>
              <w:t xml:space="preserve">La carrera no solo abarca la parte gastronómica, si no también todas las áreas de una empresa (Marketing, recursos humanos, finanzas, entre otras) y a demás diferentes herramientas de interés. </w:t>
            </w:r>
          </w:p>
          <w:p w14:paraId="68C6FEB3" w14:textId="77777777" w:rsidR="0085735B" w:rsidRDefault="0085735B" w:rsidP="0085735B"/>
          <w:p w14:paraId="3526085F" w14:textId="77777777" w:rsidR="0085735B" w:rsidRDefault="0085735B" w:rsidP="008573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Profesional Gastronómico- Instituto Argentina de la Gastronomía </w:t>
            </w:r>
          </w:p>
          <w:p w14:paraId="0F1BFB35" w14:textId="77777777" w:rsidR="0085735B" w:rsidRPr="00EB0984" w:rsidRDefault="0085735B" w:rsidP="0085735B">
            <w:r>
              <w:t>2017 - 2018</w:t>
            </w:r>
          </w:p>
          <w:p w14:paraId="3F80D9CD" w14:textId="77777777" w:rsidR="0085735B" w:rsidRPr="0059649E" w:rsidRDefault="0085735B" w:rsidP="0085735B">
            <w:r w:rsidRPr="0059649E">
              <w:rPr>
                <w:lang w:bidi="es-ES"/>
              </w:rPr>
              <w:t xml:space="preserve"> </w:t>
            </w:r>
          </w:p>
          <w:p w14:paraId="4D305421" w14:textId="77777777" w:rsidR="0085735B" w:rsidRDefault="0085735B" w:rsidP="0085735B">
            <w:pPr>
              <w:pStyle w:val="Ttulo4"/>
            </w:pPr>
            <w:r>
              <w:t>Bachiller en Ciencias Naturales – Instituto Privado Carlos Linneo –</w:t>
            </w:r>
          </w:p>
          <w:p w14:paraId="52185AD7" w14:textId="77777777" w:rsidR="0085735B" w:rsidRPr="0059649E" w:rsidRDefault="0085735B" w:rsidP="0085735B">
            <w:pPr>
              <w:pStyle w:val="Ttulo4"/>
            </w:pPr>
            <w:r>
              <w:t xml:space="preserve"> Oberá - Misiones</w:t>
            </w:r>
          </w:p>
          <w:p w14:paraId="0B61D6AE" w14:textId="77777777" w:rsidR="0085735B" w:rsidRPr="0059649E" w:rsidRDefault="0085735B" w:rsidP="0085735B">
            <w:pPr>
              <w:pStyle w:val="Fecha"/>
            </w:pPr>
            <w:r>
              <w:t>2011</w:t>
            </w:r>
            <w:r w:rsidRPr="0059649E">
              <w:rPr>
                <w:lang w:bidi="es-ES"/>
              </w:rPr>
              <w:t xml:space="preserve"> - </w:t>
            </w:r>
            <w:r>
              <w:t>2016</w:t>
            </w:r>
          </w:p>
          <w:p w14:paraId="0F92788D" w14:textId="40D61C5F" w:rsidR="0085735B" w:rsidRPr="0059649E" w:rsidRDefault="0085735B" w:rsidP="0085735B">
            <w:r>
              <w:t xml:space="preserve">Integrante del centro de estudiantes los cinco (5) años, concluyendo en el último como presidente. </w:t>
            </w:r>
            <w:r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Abanderada</w:t>
            </w:r>
            <w:r w:rsidR="00154007">
              <w:rPr>
                <w:lang w:bidi="es-ES"/>
              </w:rPr>
              <w:t xml:space="preserve"> por mejor compañera. </w:t>
            </w:r>
            <w:r w:rsidR="00154007">
              <w:rPr>
                <w:lang w:bidi="es-ES"/>
              </w:rPr>
              <w:br/>
              <w:t xml:space="preserve"> Promedio: 8.83</w:t>
            </w:r>
          </w:p>
          <w:sdt>
            <w:sdtPr>
              <w:id w:val="1001553383"/>
              <w:placeholder>
                <w:docPart w:val="DB1B9BCEAD15450F8FC813DE1DFB32D0"/>
              </w:placeholder>
              <w:temporary/>
              <w:showingPlcHdr/>
              <w15:appearance w15:val="hidden"/>
            </w:sdtPr>
            <w:sdtEndPr/>
            <w:sdtContent>
              <w:p w14:paraId="01277206" w14:textId="77777777" w:rsidR="0085735B" w:rsidRPr="0059649E" w:rsidRDefault="0085735B" w:rsidP="0085735B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614DF784" w14:textId="77777777" w:rsidR="0085735B" w:rsidRPr="0059649E" w:rsidRDefault="0085735B" w:rsidP="0085735B">
            <w:pPr>
              <w:pStyle w:val="Ttulo4"/>
              <w:rPr>
                <w:bCs/>
              </w:rPr>
            </w:pPr>
            <w:r>
              <w:t>Tomasso</w:t>
            </w:r>
            <w:r w:rsidRPr="0059649E">
              <w:rPr>
                <w:lang w:bidi="es-ES"/>
              </w:rPr>
              <w:t xml:space="preserve"> </w:t>
            </w:r>
          </w:p>
          <w:p w14:paraId="071D6AA9" w14:textId="3DF6DDA6" w:rsidR="0085735B" w:rsidRPr="0059649E" w:rsidRDefault="00A72709" w:rsidP="0085735B">
            <w:pPr>
              <w:pStyle w:val="Fecha"/>
            </w:pPr>
            <w:r>
              <w:t>Marzo</w:t>
            </w:r>
            <w:r w:rsidR="0085735B">
              <w:t xml:space="preserve"> 2018</w:t>
            </w:r>
            <w:r w:rsidR="0085735B" w:rsidRPr="0059649E">
              <w:rPr>
                <w:lang w:bidi="es-ES"/>
              </w:rPr>
              <w:t xml:space="preserve"> </w:t>
            </w:r>
            <w:r w:rsidR="0085735B">
              <w:rPr>
                <w:lang w:bidi="es-ES"/>
              </w:rPr>
              <w:t>–</w:t>
            </w:r>
            <w:r w:rsidR="0085735B" w:rsidRPr="0059649E">
              <w:rPr>
                <w:lang w:bidi="es-ES"/>
              </w:rPr>
              <w:t xml:space="preserve"> </w:t>
            </w:r>
            <w:r>
              <w:t>Noviembre</w:t>
            </w:r>
            <w:r w:rsidR="0085735B">
              <w:t xml:space="preserve"> 2018</w:t>
            </w:r>
          </w:p>
          <w:p w14:paraId="0E917CF6" w14:textId="77777777" w:rsidR="0085735B" w:rsidRPr="0059649E" w:rsidRDefault="0085735B" w:rsidP="0085735B">
            <w:r>
              <w:t xml:space="preserve">Realizado de todas las tareas: cobro a proveedores, preparación de mise en place, elaboración </w:t>
            </w:r>
            <w:r>
              <w:rPr>
                <w:lang w:bidi="es-ES"/>
              </w:rPr>
              <w:t xml:space="preserve">de producto final, recepción de mercadería, armado de packaging, control y conteo de stock, cerrado de caja, limpieza del local. </w:t>
            </w:r>
          </w:p>
          <w:p w14:paraId="7E73993E" w14:textId="77777777" w:rsidR="0085735B" w:rsidRPr="0059649E" w:rsidRDefault="0085735B" w:rsidP="0085735B"/>
          <w:p w14:paraId="33CAE259" w14:textId="77777777" w:rsidR="0085735B" w:rsidRPr="0059649E" w:rsidRDefault="0085735B" w:rsidP="0085735B">
            <w:pPr>
              <w:pStyle w:val="Ttulo4"/>
              <w:rPr>
                <w:bCs/>
              </w:rPr>
            </w:pPr>
            <w:r>
              <w:t xml:space="preserve">Ayudante de cocina -La Farigola (Oberá - Misiones) </w:t>
            </w:r>
            <w:r w:rsidRPr="0059649E">
              <w:rPr>
                <w:lang w:bidi="es-ES"/>
              </w:rPr>
              <w:t xml:space="preserve"> </w:t>
            </w:r>
          </w:p>
          <w:p w14:paraId="095A4FDF" w14:textId="77777777" w:rsidR="0085735B" w:rsidRPr="0059649E" w:rsidRDefault="0085735B" w:rsidP="0085735B">
            <w:pPr>
              <w:pStyle w:val="Fecha"/>
            </w:pPr>
            <w:r>
              <w:t>Agosto 2016</w:t>
            </w:r>
            <w:r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Pr="0059649E">
              <w:rPr>
                <w:lang w:bidi="es-ES"/>
              </w:rPr>
              <w:t xml:space="preserve"> </w:t>
            </w:r>
            <w:r>
              <w:t>Enero 2017</w:t>
            </w:r>
          </w:p>
          <w:p w14:paraId="68B6C1D3" w14:textId="77777777" w:rsidR="0085735B" w:rsidRPr="0059649E" w:rsidRDefault="0085735B" w:rsidP="0085735B">
            <w:r>
              <w:t xml:space="preserve">Preparación de mise en place, armado y despacho de platos. </w:t>
            </w:r>
            <w:r w:rsidRPr="0059649E">
              <w:rPr>
                <w:lang w:bidi="es-ES"/>
              </w:rPr>
              <w:t xml:space="preserve"> </w:t>
            </w:r>
          </w:p>
          <w:p w14:paraId="3BCEDDDF" w14:textId="3015214A" w:rsidR="0085735B" w:rsidRPr="0059649E" w:rsidRDefault="0085735B" w:rsidP="008D5105">
            <w:pPr>
              <w:pStyle w:val="Ttulo4"/>
            </w:pPr>
            <w:r w:rsidRPr="0059649E">
              <w:rPr>
                <w:lang w:bidi="es-ES"/>
              </w:rPr>
              <w:t xml:space="preserve">  </w:t>
            </w:r>
          </w:p>
          <w:p w14:paraId="0A2280AB" w14:textId="77777777" w:rsidR="0085735B" w:rsidRDefault="0085735B" w:rsidP="0085735B">
            <w:pPr>
              <w:pStyle w:val="Ttulo2"/>
            </w:pPr>
            <w:r>
              <w:t>Idiomas</w:t>
            </w:r>
          </w:p>
          <w:p w14:paraId="68AECCA0" w14:textId="02E897D3" w:rsidR="0085735B" w:rsidRPr="008D5105" w:rsidRDefault="0085735B" w:rsidP="0085735B">
            <w:pPr>
              <w:pStyle w:val="Prrafodelista"/>
              <w:numPr>
                <w:ilvl w:val="0"/>
                <w:numId w:val="14"/>
              </w:numPr>
              <w:rPr>
                <w:lang w:val="en-US"/>
              </w:rPr>
            </w:pPr>
            <w:proofErr w:type="spellStart"/>
            <w:r w:rsidRPr="008D5105">
              <w:rPr>
                <w:lang w:val="en-US"/>
              </w:rPr>
              <w:t>Inglés</w:t>
            </w:r>
            <w:proofErr w:type="spellEnd"/>
            <w:r w:rsidRPr="008D5105">
              <w:rPr>
                <w:lang w:val="en-US"/>
              </w:rPr>
              <w:t xml:space="preserve">: Upper- intermediate II </w:t>
            </w:r>
            <w:r w:rsidR="008D5105" w:rsidRPr="008D5105">
              <w:rPr>
                <w:lang w:val="en-US"/>
              </w:rPr>
              <w:t xml:space="preserve">         |</w:t>
            </w:r>
            <w:proofErr w:type="spellStart"/>
            <w:r w:rsidR="008D5105" w:rsidRPr="008D5105">
              <w:rPr>
                <w:lang w:val="en-US"/>
              </w:rPr>
              <w:t>marzo</w:t>
            </w:r>
            <w:proofErr w:type="spellEnd"/>
            <w:r w:rsidR="008D5105" w:rsidRPr="008D5105">
              <w:rPr>
                <w:lang w:val="en-US"/>
              </w:rPr>
              <w:t xml:space="preserve"> 201</w:t>
            </w:r>
            <w:r w:rsidR="008D5105">
              <w:rPr>
                <w:lang w:val="en-US"/>
              </w:rPr>
              <w:t>3</w:t>
            </w:r>
            <w:r w:rsidR="008D5105" w:rsidRPr="008D5105">
              <w:rPr>
                <w:lang w:val="en-US"/>
              </w:rPr>
              <w:t xml:space="preserve">- </w:t>
            </w:r>
            <w:proofErr w:type="spellStart"/>
            <w:r w:rsidR="008D5105" w:rsidRPr="008D5105">
              <w:rPr>
                <w:lang w:val="en-US"/>
              </w:rPr>
              <w:t>diciembre</w:t>
            </w:r>
            <w:proofErr w:type="spellEnd"/>
            <w:r w:rsidR="008D5105" w:rsidRPr="008D5105">
              <w:rPr>
                <w:lang w:val="en-US"/>
              </w:rPr>
              <w:t xml:space="preserve"> 2016  </w:t>
            </w:r>
            <w:r w:rsidR="00154007" w:rsidRPr="008D5105">
              <w:rPr>
                <w:lang w:val="en-US"/>
              </w:rPr>
              <w:br/>
            </w:r>
            <w:r w:rsidR="008D5105" w:rsidRPr="008D5105">
              <w:rPr>
                <w:lang w:val="en-US"/>
              </w:rPr>
              <w:t xml:space="preserve">Bridge School of </w:t>
            </w:r>
            <w:r w:rsidR="008D5105">
              <w:rPr>
                <w:lang w:val="en-US"/>
              </w:rPr>
              <w:t>English</w:t>
            </w:r>
            <w:r w:rsidR="008D5105">
              <w:rPr>
                <w:lang w:val="en-US"/>
              </w:rPr>
              <w:br/>
            </w:r>
          </w:p>
          <w:p w14:paraId="65E32D2B" w14:textId="6DF231A4" w:rsidR="0085735B" w:rsidRDefault="0085735B" w:rsidP="0085735B">
            <w:pPr>
              <w:pStyle w:val="Prrafodelista"/>
              <w:numPr>
                <w:ilvl w:val="0"/>
                <w:numId w:val="14"/>
              </w:numPr>
            </w:pPr>
            <w:r>
              <w:t>Portugués</w:t>
            </w:r>
            <w:r w:rsidR="008D5105">
              <w:t xml:space="preserve"> nivel 3                               | marzo 2015- junio 2016</w:t>
            </w:r>
            <w:r w:rsidR="008D5105">
              <w:br/>
              <w:t xml:space="preserve">Universidad Nacional de Misiones - </w:t>
            </w:r>
          </w:p>
          <w:p w14:paraId="5748C2BB" w14:textId="77777777" w:rsidR="0085735B" w:rsidRDefault="0085735B" w:rsidP="0085735B">
            <w:pPr>
              <w:pStyle w:val="Ttulo2"/>
            </w:pPr>
            <w:r>
              <w:t>Habilidades</w:t>
            </w:r>
          </w:p>
          <w:p w14:paraId="1D63604B" w14:textId="77777777" w:rsidR="0085735B" w:rsidRDefault="0085735B" w:rsidP="0085735B">
            <w:pPr>
              <w:pStyle w:val="Prrafodelista"/>
              <w:numPr>
                <w:ilvl w:val="0"/>
                <w:numId w:val="14"/>
              </w:numPr>
            </w:pPr>
            <w:r>
              <w:t xml:space="preserve">Microsoft Office: básico </w:t>
            </w:r>
          </w:p>
          <w:p w14:paraId="0871E75B" w14:textId="77777777" w:rsidR="0085735B" w:rsidRDefault="0085735B" w:rsidP="0085735B">
            <w:pPr>
              <w:pStyle w:val="Prrafodelista"/>
              <w:numPr>
                <w:ilvl w:val="0"/>
                <w:numId w:val="14"/>
              </w:numPr>
            </w:pPr>
            <w:r>
              <w:t>Rede sociales</w:t>
            </w:r>
          </w:p>
          <w:p w14:paraId="14C533D3" w14:textId="77777777" w:rsidR="0085735B" w:rsidRPr="004E3B4F" w:rsidRDefault="0085735B" w:rsidP="0085735B">
            <w:pPr>
              <w:pStyle w:val="Prrafodelista"/>
              <w:numPr>
                <w:ilvl w:val="0"/>
                <w:numId w:val="14"/>
              </w:numPr>
            </w:pPr>
            <w:r>
              <w:t xml:space="preserve">Fotografía: básico </w:t>
            </w:r>
          </w:p>
        </w:tc>
      </w:tr>
    </w:tbl>
    <w:p w14:paraId="295BA451" w14:textId="77777777" w:rsidR="0043117B" w:rsidRPr="0059649E" w:rsidRDefault="00982E28" w:rsidP="000C45FF">
      <w:pPr>
        <w:tabs>
          <w:tab w:val="left" w:pos="990"/>
        </w:tabs>
      </w:pPr>
    </w:p>
    <w:sectPr w:rsidR="0043117B" w:rsidRPr="0059649E" w:rsidSect="0059649E">
      <w:headerReference w:type="default" r:id="rId20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4FD0DE" w14:textId="77777777" w:rsidR="00982E28" w:rsidRDefault="00982E28" w:rsidP="000C45FF">
      <w:r>
        <w:separator/>
      </w:r>
    </w:p>
  </w:endnote>
  <w:endnote w:type="continuationSeparator" w:id="0">
    <w:p w14:paraId="34B3735D" w14:textId="77777777" w:rsidR="00982E28" w:rsidRDefault="00982E2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993A36" w14:textId="77777777" w:rsidR="00982E28" w:rsidRDefault="00982E28" w:rsidP="000C45FF">
      <w:r>
        <w:separator/>
      </w:r>
    </w:p>
  </w:footnote>
  <w:footnote w:type="continuationSeparator" w:id="0">
    <w:p w14:paraId="5E82D911" w14:textId="77777777" w:rsidR="00982E28" w:rsidRDefault="00982E2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64B08E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FE81E2F" wp14:editId="16DAD0C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7826CCE"/>
    <w:multiLevelType w:val="hybridMultilevel"/>
    <w:tmpl w:val="120EEFBA"/>
    <w:lvl w:ilvl="0" w:tplc="2B0E3288">
      <w:start w:val="54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F0DD5"/>
    <w:multiLevelType w:val="hybridMultilevel"/>
    <w:tmpl w:val="1322512A"/>
    <w:lvl w:ilvl="0" w:tplc="F4E83282">
      <w:start w:val="201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B1D5486"/>
    <w:multiLevelType w:val="hybridMultilevel"/>
    <w:tmpl w:val="9CAE4CFE"/>
    <w:lvl w:ilvl="0" w:tplc="ADD2C8FA">
      <w:start w:val="201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  <w:sz w:val="2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4"/>
  </w:num>
  <w:num w:numId="14">
    <w:abstractNumId w:val="12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9E"/>
    <w:rsid w:val="00036450"/>
    <w:rsid w:val="00036889"/>
    <w:rsid w:val="00075675"/>
    <w:rsid w:val="00094499"/>
    <w:rsid w:val="000C45FF"/>
    <w:rsid w:val="000E3FD1"/>
    <w:rsid w:val="00112054"/>
    <w:rsid w:val="001424E5"/>
    <w:rsid w:val="001525E1"/>
    <w:rsid w:val="00154007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D3CA3"/>
    <w:rsid w:val="0030481B"/>
    <w:rsid w:val="003156FC"/>
    <w:rsid w:val="0031597B"/>
    <w:rsid w:val="003254B5"/>
    <w:rsid w:val="0037121F"/>
    <w:rsid w:val="00397E0E"/>
    <w:rsid w:val="003A6B7D"/>
    <w:rsid w:val="003B06CA"/>
    <w:rsid w:val="004071FC"/>
    <w:rsid w:val="004142CD"/>
    <w:rsid w:val="00445947"/>
    <w:rsid w:val="004561E8"/>
    <w:rsid w:val="004813B3"/>
    <w:rsid w:val="00496591"/>
    <w:rsid w:val="004C63E4"/>
    <w:rsid w:val="004D3011"/>
    <w:rsid w:val="004E3B4F"/>
    <w:rsid w:val="004E42A5"/>
    <w:rsid w:val="005262AC"/>
    <w:rsid w:val="00544A57"/>
    <w:rsid w:val="0059649E"/>
    <w:rsid w:val="005E39D5"/>
    <w:rsid w:val="00600670"/>
    <w:rsid w:val="0062123A"/>
    <w:rsid w:val="00646073"/>
    <w:rsid w:val="00646E75"/>
    <w:rsid w:val="006771D0"/>
    <w:rsid w:val="006C0DA8"/>
    <w:rsid w:val="0071139E"/>
    <w:rsid w:val="00715FCB"/>
    <w:rsid w:val="00743101"/>
    <w:rsid w:val="00767010"/>
    <w:rsid w:val="007775E1"/>
    <w:rsid w:val="007867A0"/>
    <w:rsid w:val="007927F5"/>
    <w:rsid w:val="00802CA0"/>
    <w:rsid w:val="008506A4"/>
    <w:rsid w:val="0085735B"/>
    <w:rsid w:val="008D5105"/>
    <w:rsid w:val="00913F49"/>
    <w:rsid w:val="009260CD"/>
    <w:rsid w:val="00952C25"/>
    <w:rsid w:val="00982E28"/>
    <w:rsid w:val="009A09AC"/>
    <w:rsid w:val="00A2118D"/>
    <w:rsid w:val="00A72709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76678"/>
    <w:rsid w:val="00C9578B"/>
    <w:rsid w:val="00CB0055"/>
    <w:rsid w:val="00CC0C6D"/>
    <w:rsid w:val="00CC3D3D"/>
    <w:rsid w:val="00D04BFE"/>
    <w:rsid w:val="00D2522B"/>
    <w:rsid w:val="00D422DE"/>
    <w:rsid w:val="00D5459D"/>
    <w:rsid w:val="00DA1F4D"/>
    <w:rsid w:val="00DC3062"/>
    <w:rsid w:val="00DD172A"/>
    <w:rsid w:val="00E25A26"/>
    <w:rsid w:val="00E4381A"/>
    <w:rsid w:val="00E55D74"/>
    <w:rsid w:val="00EB0984"/>
    <w:rsid w:val="00EE4C8D"/>
    <w:rsid w:val="00F24242"/>
    <w:rsid w:val="00F322B3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20A6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theme" Target="theme/theme1.xml"/><Relationship Id="rId10" Type="http://schemas.openxmlformats.org/officeDocument/2006/relationships/image" Target="media/image1.jfif"/><Relationship Id="rId19" Type="http://schemas.openxmlformats.org/officeDocument/2006/relationships/image" Target="media/image10.sv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fia\AppData\Local\Microsoft\Office\16.0\DTS\es-ES%7bF0113C6C-6F5B-4AC0-BCB2-AF3C1686EBCA%7d\%7b494EE650-80CC-4EC8-8938-7F9EB3624D51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36796BB25C84284A55CF4306FE1B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62FCA-7C5C-4477-A5CA-67DC8F69163C}"/>
      </w:docPartPr>
      <w:docPartBody>
        <w:p w:rsidR="00702219" w:rsidRDefault="008B4A83" w:rsidP="008B4A83">
          <w:pPr>
            <w:pStyle w:val="A36796BB25C84284A55CF4306FE1BEDD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627501D588E4463C99DB3DD619164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10053-1A39-45A1-A307-47A9A1601F23}"/>
      </w:docPartPr>
      <w:docPartBody>
        <w:p w:rsidR="00702219" w:rsidRDefault="008B4A83" w:rsidP="008B4A83">
          <w:pPr>
            <w:pStyle w:val="627501D588E4463C99DB3DD61916486A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B18906EE69E2492C9F57EFF8D08D9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6D1FC-7038-4CCC-84EB-376D3D0C80FB}"/>
      </w:docPartPr>
      <w:docPartBody>
        <w:p w:rsidR="00702219" w:rsidRDefault="008B4A83" w:rsidP="008B4A83">
          <w:pPr>
            <w:pStyle w:val="B18906EE69E2492C9F57EFF8D08D9729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4FBCB7EF209047C5BE7FDE5F6FB5A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39B6F-00A1-4B3A-AB3C-DDA3B25A7A2B}"/>
      </w:docPartPr>
      <w:docPartBody>
        <w:p w:rsidR="00702219" w:rsidRDefault="008B4A83" w:rsidP="008B4A83">
          <w:pPr>
            <w:pStyle w:val="4FBCB7EF209047C5BE7FDE5F6FB5A807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EC209D8694EF4F81B9F4DBB9E84B0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D632D-CF5B-4A1C-AA02-66C3AB36CA28}"/>
      </w:docPartPr>
      <w:docPartBody>
        <w:p w:rsidR="00702219" w:rsidRDefault="008B4A83" w:rsidP="008B4A83">
          <w:pPr>
            <w:pStyle w:val="EC209D8694EF4F81B9F4DBB9E84B0B76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DB1B9BCEAD15450F8FC813DE1DFB3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726C3-F2C5-44B3-90D5-9C75E6B3E186}"/>
      </w:docPartPr>
      <w:docPartBody>
        <w:p w:rsidR="00702219" w:rsidRDefault="008B4A83" w:rsidP="008B4A83">
          <w:pPr>
            <w:pStyle w:val="DB1B9BCEAD15450F8FC813DE1DFB32D0"/>
          </w:pPr>
          <w:r w:rsidRPr="0059649E">
            <w:rPr>
              <w:lang w:bidi="es-ES"/>
            </w:rPr>
            <w:t>EXPERIENCIA LABORAL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B5"/>
    <w:rsid w:val="000F20B5"/>
    <w:rsid w:val="001E747D"/>
    <w:rsid w:val="00296F68"/>
    <w:rsid w:val="00403669"/>
    <w:rsid w:val="00702219"/>
    <w:rsid w:val="007C214A"/>
    <w:rsid w:val="008B4A83"/>
    <w:rsid w:val="00BA714D"/>
    <w:rsid w:val="00C7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3AB527968044E618C27120B14FADA35">
    <w:name w:val="E3AB527968044E618C27120B14FADA35"/>
  </w:style>
  <w:style w:type="paragraph" w:customStyle="1" w:styleId="99598A6D9BF94CCBBD5C50CAAAC5F787">
    <w:name w:val="99598A6D9BF94CCBBD5C50CAAAC5F787"/>
  </w:style>
  <w:style w:type="paragraph" w:customStyle="1" w:styleId="742C9B8BFB2444C58618213CA4B3AF0A">
    <w:name w:val="742C9B8BFB2444C58618213CA4B3AF0A"/>
  </w:style>
  <w:style w:type="paragraph" w:customStyle="1" w:styleId="499A13181A49479F9AED28C8036B9F37">
    <w:name w:val="499A13181A49479F9AED28C8036B9F37"/>
  </w:style>
  <w:style w:type="paragraph" w:customStyle="1" w:styleId="3489374830064B008DB6CFB98D923EB1">
    <w:name w:val="3489374830064B008DB6CFB98D923EB1"/>
  </w:style>
  <w:style w:type="paragraph" w:customStyle="1" w:styleId="500E48B93A664DD089B2832DE1C2F72D">
    <w:name w:val="500E48B93A664DD089B2832DE1C2F72D"/>
  </w:style>
  <w:style w:type="paragraph" w:customStyle="1" w:styleId="B790119150A744ECBE0509313B3120C3">
    <w:name w:val="B790119150A744ECBE0509313B3120C3"/>
  </w:style>
  <w:style w:type="paragraph" w:customStyle="1" w:styleId="8A58DB5CF21E461BBC03C53DE9C46C07">
    <w:name w:val="8A58DB5CF21E461BBC03C53DE9C46C07"/>
  </w:style>
  <w:style w:type="paragraph" w:customStyle="1" w:styleId="01AEF5C8F36B4E1AAC734A70F3E6F747">
    <w:name w:val="01AEF5C8F36B4E1AAC734A70F3E6F747"/>
  </w:style>
  <w:style w:type="paragraph" w:customStyle="1" w:styleId="3FA0707032454C4DBD6948028B988E63">
    <w:name w:val="3FA0707032454C4DBD6948028B988E63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776F4C5A3812425A8C27D38ADF374AEB">
    <w:name w:val="776F4C5A3812425A8C27D38ADF374AEB"/>
  </w:style>
  <w:style w:type="paragraph" w:customStyle="1" w:styleId="7CF43DEBA584462E8AD52DDE7309456B">
    <w:name w:val="7CF43DEBA584462E8AD52DDE7309456B"/>
  </w:style>
  <w:style w:type="paragraph" w:customStyle="1" w:styleId="67BD608BF02E410D9980F5F2B4CC4353">
    <w:name w:val="67BD608BF02E410D9980F5F2B4CC4353"/>
  </w:style>
  <w:style w:type="paragraph" w:customStyle="1" w:styleId="D232DE0989E6475689DA1409DCCC25E7">
    <w:name w:val="D232DE0989E6475689DA1409DCCC25E7"/>
  </w:style>
  <w:style w:type="paragraph" w:customStyle="1" w:styleId="490467004B00418A96C2E7E94C3040A7">
    <w:name w:val="490467004B00418A96C2E7E94C3040A7"/>
  </w:style>
  <w:style w:type="paragraph" w:customStyle="1" w:styleId="4A31048D0EAC468294CD6F9F3F2BEF0C">
    <w:name w:val="4A31048D0EAC468294CD6F9F3F2BEF0C"/>
  </w:style>
  <w:style w:type="paragraph" w:customStyle="1" w:styleId="02F5FE09ACCE421A8261C7FBA6DFEF04">
    <w:name w:val="02F5FE09ACCE421A8261C7FBA6DFEF04"/>
  </w:style>
  <w:style w:type="paragraph" w:customStyle="1" w:styleId="C4CBA232A9D8435D92EC20D843BD7B8D">
    <w:name w:val="C4CBA232A9D8435D92EC20D843BD7B8D"/>
  </w:style>
  <w:style w:type="paragraph" w:customStyle="1" w:styleId="2D31AD60F4D9462F91FC86CB6B2197D1">
    <w:name w:val="2D31AD60F4D9462F91FC86CB6B2197D1"/>
  </w:style>
  <w:style w:type="paragraph" w:customStyle="1" w:styleId="C54ADB3E76214949858A913FAD8226B5">
    <w:name w:val="C54ADB3E76214949858A913FAD8226B5"/>
  </w:style>
  <w:style w:type="paragraph" w:customStyle="1" w:styleId="708A125EC17445F6B7846BE353434CC4">
    <w:name w:val="708A125EC17445F6B7846BE353434CC4"/>
  </w:style>
  <w:style w:type="paragraph" w:customStyle="1" w:styleId="93E4441590FF4FABB9115F634D681068">
    <w:name w:val="93E4441590FF4FABB9115F634D681068"/>
  </w:style>
  <w:style w:type="paragraph" w:customStyle="1" w:styleId="BF866B67691A4E3EA7EF63FB3D3A6616">
    <w:name w:val="BF866B67691A4E3EA7EF63FB3D3A6616"/>
  </w:style>
  <w:style w:type="paragraph" w:customStyle="1" w:styleId="6A0EEFFECCFA4B7EB3F3B7A94E5C56B4">
    <w:name w:val="6A0EEFFECCFA4B7EB3F3B7A94E5C56B4"/>
  </w:style>
  <w:style w:type="paragraph" w:customStyle="1" w:styleId="28AD8DBF6AB54E249F7FC3ECE0398734">
    <w:name w:val="28AD8DBF6AB54E249F7FC3ECE0398734"/>
  </w:style>
  <w:style w:type="paragraph" w:customStyle="1" w:styleId="91984331D4E44C24A59CAF87BCBFDDF3">
    <w:name w:val="91984331D4E44C24A59CAF87BCBFDDF3"/>
  </w:style>
  <w:style w:type="paragraph" w:customStyle="1" w:styleId="DD2590B4F8084CAF90F2DC0E0260F7C5">
    <w:name w:val="DD2590B4F8084CAF90F2DC0E0260F7C5"/>
  </w:style>
  <w:style w:type="paragraph" w:customStyle="1" w:styleId="DBFA908284794EB1B0FA2F060C46DE4C">
    <w:name w:val="DBFA908284794EB1B0FA2F060C46DE4C"/>
  </w:style>
  <w:style w:type="paragraph" w:customStyle="1" w:styleId="FD73C6E080C141E28FF69542ED8DDA73">
    <w:name w:val="FD73C6E080C141E28FF69542ED8DDA73"/>
  </w:style>
  <w:style w:type="paragraph" w:customStyle="1" w:styleId="18D443888D7C4CCFB00362745E589E8D">
    <w:name w:val="18D443888D7C4CCFB00362745E589E8D"/>
  </w:style>
  <w:style w:type="paragraph" w:customStyle="1" w:styleId="CE07B1024E734075AD23C6810516E56A">
    <w:name w:val="CE07B1024E734075AD23C6810516E56A"/>
  </w:style>
  <w:style w:type="paragraph" w:customStyle="1" w:styleId="1BF99BD85CCF4165B77A00067C763ECE">
    <w:name w:val="1BF99BD85CCF4165B77A00067C763ECE"/>
  </w:style>
  <w:style w:type="paragraph" w:customStyle="1" w:styleId="999E74BF2F0F46B1B2A77DF6B15ADB79">
    <w:name w:val="999E74BF2F0F46B1B2A77DF6B15ADB79"/>
  </w:style>
  <w:style w:type="paragraph" w:customStyle="1" w:styleId="F52DE8C70C1C4FDBA76BCAB69CD4DA44">
    <w:name w:val="F52DE8C70C1C4FDBA76BCAB69CD4DA44"/>
  </w:style>
  <w:style w:type="paragraph" w:customStyle="1" w:styleId="A16D49D3CD30498BBAD70F2A687D1B4A">
    <w:name w:val="A16D49D3CD30498BBAD70F2A687D1B4A"/>
  </w:style>
  <w:style w:type="paragraph" w:customStyle="1" w:styleId="1918B645CD5948B1AFF1690429221ACF">
    <w:name w:val="1918B645CD5948B1AFF1690429221ACF"/>
  </w:style>
  <w:style w:type="paragraph" w:customStyle="1" w:styleId="5D0CD5F098B94B939EB33836C026EA15">
    <w:name w:val="5D0CD5F098B94B939EB33836C026EA15"/>
  </w:style>
  <w:style w:type="paragraph" w:customStyle="1" w:styleId="CAD009996BAE428E91BF31B2280ED536">
    <w:name w:val="CAD009996BAE428E91BF31B2280ED536"/>
  </w:style>
  <w:style w:type="paragraph" w:customStyle="1" w:styleId="8320FFBCDE7D47D0A97DD92D0FD1B5A6">
    <w:name w:val="8320FFBCDE7D47D0A97DD92D0FD1B5A6"/>
  </w:style>
  <w:style w:type="paragraph" w:customStyle="1" w:styleId="4B58F1ED27DE4D369F2BE32B50BD6B70">
    <w:name w:val="4B58F1ED27DE4D369F2BE32B50BD6B70"/>
  </w:style>
  <w:style w:type="paragraph" w:customStyle="1" w:styleId="CDC25EBE8081435EA0EACB1FC25F97E0">
    <w:name w:val="CDC25EBE8081435EA0EACB1FC25F97E0"/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paragraph" w:customStyle="1" w:styleId="6844E962B20D4BA9830A56E04B41C7AA">
    <w:name w:val="6844E962B20D4BA9830A56E04B41C7AA"/>
  </w:style>
  <w:style w:type="paragraph" w:customStyle="1" w:styleId="6A5FE1B1D5F54556B16D1AEC725E5BFF">
    <w:name w:val="6A5FE1B1D5F54556B16D1AEC725E5BFF"/>
    <w:rsid w:val="000F20B5"/>
  </w:style>
  <w:style w:type="paragraph" w:customStyle="1" w:styleId="A36796BB25C84284A55CF4306FE1BEDD">
    <w:name w:val="A36796BB25C84284A55CF4306FE1BEDD"/>
    <w:rsid w:val="008B4A83"/>
  </w:style>
  <w:style w:type="paragraph" w:customStyle="1" w:styleId="627501D588E4463C99DB3DD61916486A">
    <w:name w:val="627501D588E4463C99DB3DD61916486A"/>
    <w:rsid w:val="008B4A83"/>
  </w:style>
  <w:style w:type="paragraph" w:customStyle="1" w:styleId="B18906EE69E2492C9F57EFF8D08D9729">
    <w:name w:val="B18906EE69E2492C9F57EFF8D08D9729"/>
    <w:rsid w:val="008B4A83"/>
  </w:style>
  <w:style w:type="paragraph" w:customStyle="1" w:styleId="4FBCB7EF209047C5BE7FDE5F6FB5A807">
    <w:name w:val="4FBCB7EF209047C5BE7FDE5F6FB5A807"/>
    <w:rsid w:val="008B4A83"/>
  </w:style>
  <w:style w:type="paragraph" w:customStyle="1" w:styleId="EC209D8694EF4F81B9F4DBB9E84B0B76">
    <w:name w:val="EC209D8694EF4F81B9F4DBB9E84B0B76"/>
    <w:rsid w:val="008B4A83"/>
  </w:style>
  <w:style w:type="paragraph" w:customStyle="1" w:styleId="DB1B9BCEAD15450F8FC813DE1DFB32D0">
    <w:name w:val="DB1B9BCEAD15450F8FC813DE1DFB32D0"/>
    <w:rsid w:val="008B4A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467F79-CEBD-4844-B992-979FF13FCC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{494EE650-80CC-4EC8-8938-7F9EB3624D51}tf00546271_win32</Template>
  <TotalTime>0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2020-08-29T22:20:00Z</dcterms:created>
  <dcterms:modified xsi:type="dcterms:W3CDTF">2020-09-01T22:29:00Z</dcterms:modified>
</cp:coreProperties>
</file>