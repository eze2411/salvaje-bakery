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5BEEB" w14:textId="77777777" w:rsidR="00816216" w:rsidRDefault="00892713" w:rsidP="00230ED1">
      <w:pPr>
        <w:pStyle w:val="Ttulo"/>
        <w:jc w:val="center"/>
      </w:pPr>
      <w:r>
        <w:t>Cristian Jesús Manrique B</w:t>
      </w:r>
      <w:r w:rsidR="00230ED1">
        <w:t>UENTE</w:t>
      </w:r>
    </w:p>
    <w:p w14:paraId="3699E742" w14:textId="77777777" w:rsidR="00230ED1" w:rsidRDefault="00230ED1" w:rsidP="00230ED1">
      <w:pPr>
        <w:spacing w:after="120"/>
        <w:jc w:val="center"/>
      </w:pPr>
      <w:r>
        <w:t xml:space="preserve">DNI: 25.864.523 – F. </w:t>
      </w:r>
      <w:proofErr w:type="spellStart"/>
      <w:r>
        <w:t>Nac</w:t>
      </w:r>
      <w:proofErr w:type="spellEnd"/>
      <w:r>
        <w:t>. 21/05/1977 – En pareja, 2 hijos.</w:t>
      </w:r>
    </w:p>
    <w:p w14:paraId="4949970F" w14:textId="77777777" w:rsidR="00230ED1" w:rsidRDefault="00892713" w:rsidP="00230ED1">
      <w:pPr>
        <w:spacing w:after="120"/>
        <w:jc w:val="center"/>
      </w:pPr>
      <w:proofErr w:type="spellStart"/>
      <w:r>
        <w:t>Curupaytí</w:t>
      </w:r>
      <w:proofErr w:type="spellEnd"/>
      <w:r>
        <w:t xml:space="preserve"> 3168 – CABA – CP 1419</w:t>
      </w:r>
      <w:r w:rsidR="00141A4C">
        <w:rPr>
          <w:lang w:bidi="es-ES"/>
        </w:rPr>
        <w:t> | </w:t>
      </w:r>
      <w:r w:rsidR="00230ED1" w:rsidRPr="00230ED1">
        <w:rPr>
          <w:b/>
          <w:lang w:bidi="es-ES"/>
        </w:rPr>
        <w:t>Cel:</w:t>
      </w:r>
      <w:r w:rsidR="00230ED1">
        <w:rPr>
          <w:lang w:bidi="es-ES"/>
        </w:rPr>
        <w:t xml:space="preserve"> </w:t>
      </w:r>
      <w:r w:rsidRPr="00230ED1">
        <w:rPr>
          <w:b/>
        </w:rPr>
        <w:t>1</w:t>
      </w:r>
      <w:r w:rsidR="00230ED1">
        <w:rPr>
          <w:b/>
        </w:rPr>
        <w:t>5</w:t>
      </w:r>
      <w:r w:rsidRPr="00230ED1">
        <w:rPr>
          <w:b/>
        </w:rPr>
        <w:t>-6475-2234</w:t>
      </w:r>
      <w:r w:rsidR="00141A4C">
        <w:rPr>
          <w:lang w:bidi="es-ES"/>
        </w:rPr>
        <w:t> | </w:t>
      </w:r>
      <w:hyperlink r:id="rId8" w:history="1">
        <w:r w:rsidR="00230ED1" w:rsidRPr="00AB7215">
          <w:rPr>
            <w:rStyle w:val="Hipervnculo"/>
          </w:rPr>
          <w:t>crisbue77@gmail.com</w:t>
        </w:r>
      </w:hyperlink>
    </w:p>
    <w:p w14:paraId="2734EA40" w14:textId="77777777" w:rsidR="00230ED1" w:rsidRDefault="00230ED1" w:rsidP="00141A4C">
      <w:pPr>
        <w:pStyle w:val="Ttulo1"/>
      </w:pPr>
    </w:p>
    <w:p w14:paraId="340B5DE3" w14:textId="77777777" w:rsidR="006270A9" w:rsidRDefault="00074B51" w:rsidP="00141A4C">
      <w:pPr>
        <w:pStyle w:val="Ttulo1"/>
      </w:pPr>
      <w:r>
        <w:t>Resumen</w:t>
      </w:r>
    </w:p>
    <w:p w14:paraId="331D8FA1" w14:textId="77777777" w:rsidR="006270A9" w:rsidRDefault="00074B51">
      <w:r>
        <w:t xml:space="preserve">Profesional pastelero con más de 15 años de experiencia en el desarrollo y elaboración de productos de pastelería de calidad, planificación de la producción y gestión del personal. </w:t>
      </w:r>
    </w:p>
    <w:bookmarkStart w:id="0" w:name="_GoBack" w:displacedByCustomXml="next"/>
    <w:sdt>
      <w:sdtPr>
        <w:alias w:val="Educación:"/>
        <w:tag w:val="Educación:"/>
        <w:id w:val="807127995"/>
        <w:placeholder>
          <w:docPart w:val="8C57DC2BA8EF471381E13601140031E8"/>
        </w:placeholder>
        <w:temporary/>
        <w:showingPlcHdr/>
        <w15:appearance w15:val="hidden"/>
      </w:sdtPr>
      <w:sdtEndPr/>
      <w:sdtContent>
        <w:p w14:paraId="101BD5E1" w14:textId="77777777" w:rsidR="006270A9" w:rsidRDefault="009D5933">
          <w:pPr>
            <w:pStyle w:val="Ttulo1"/>
          </w:pPr>
          <w:r>
            <w:rPr>
              <w:lang w:bidi="es-ES"/>
            </w:rPr>
            <w:t>Educación</w:t>
          </w:r>
        </w:p>
      </w:sdtContent>
    </w:sdt>
    <w:bookmarkEnd w:id="0"/>
    <w:p w14:paraId="16E8C9AB" w14:textId="77777777" w:rsidR="005C4E95" w:rsidRDefault="00892713">
      <w:pPr>
        <w:pStyle w:val="Ttulo2"/>
        <w:rPr>
          <w:lang w:bidi="es-ES"/>
        </w:rPr>
      </w:pPr>
      <w:r>
        <w:t>Profesional en artes culinarias</w:t>
      </w:r>
      <w:r w:rsidR="005C4E95">
        <w:rPr>
          <w:lang w:bidi="es-ES"/>
        </w:rPr>
        <w:t> </w:t>
      </w:r>
      <w:r w:rsidR="009D5933">
        <w:rPr>
          <w:lang w:bidi="es-ES"/>
        </w:rPr>
        <w:t> </w:t>
      </w:r>
    </w:p>
    <w:p w14:paraId="7B8D700C" w14:textId="77777777" w:rsidR="006270A9" w:rsidRPr="005C4E95" w:rsidRDefault="005C4E95">
      <w:pPr>
        <w:pStyle w:val="Ttulo2"/>
        <w:rPr>
          <w:b w:val="0"/>
        </w:rPr>
      </w:pPr>
      <w:r w:rsidRPr="005C4E95">
        <w:rPr>
          <w:b w:val="0"/>
          <w:lang w:bidi="es-ES"/>
        </w:rPr>
        <w:t>2002-</w:t>
      </w:r>
      <w:r w:rsidR="00892713" w:rsidRPr="005C4E95">
        <w:rPr>
          <w:b w:val="0"/>
        </w:rPr>
        <w:t>2006</w:t>
      </w:r>
      <w:r w:rsidR="009D5933" w:rsidRPr="005C4E95">
        <w:rPr>
          <w:b w:val="0"/>
          <w:lang w:bidi="es-ES"/>
        </w:rPr>
        <w:t> | </w:t>
      </w:r>
      <w:r w:rsidR="00892713" w:rsidRPr="005C4E95">
        <w:rPr>
          <w:b w:val="0"/>
        </w:rPr>
        <w:t>mausi sebess</w:t>
      </w:r>
    </w:p>
    <w:p w14:paraId="7C106EC6" w14:textId="77777777" w:rsidR="00892713" w:rsidRDefault="00892713" w:rsidP="001B29CF">
      <w:pPr>
        <w:pStyle w:val="Listaconvietas"/>
      </w:pPr>
      <w:r>
        <w:rPr>
          <w:lang w:bidi="es-ES"/>
        </w:rPr>
        <w:t>Panadero Profesional</w:t>
      </w:r>
    </w:p>
    <w:p w14:paraId="1D7689DC" w14:textId="77777777" w:rsidR="00892713" w:rsidRDefault="00892713" w:rsidP="001B29CF">
      <w:pPr>
        <w:pStyle w:val="Listaconvietas"/>
      </w:pPr>
      <w:r>
        <w:rPr>
          <w:lang w:bidi="es-ES"/>
        </w:rPr>
        <w:t>Pastelero Profesional</w:t>
      </w:r>
    </w:p>
    <w:p w14:paraId="67936DFF" w14:textId="77777777" w:rsidR="006270A9" w:rsidRDefault="00892713" w:rsidP="004F7D85">
      <w:pPr>
        <w:pStyle w:val="Listaconvietas"/>
      </w:pPr>
      <w:r>
        <w:rPr>
          <w:lang w:bidi="es-ES"/>
        </w:rPr>
        <w:t>Cocinero Profesional</w:t>
      </w:r>
    </w:p>
    <w:p w14:paraId="1DEFCEDE" w14:textId="77777777" w:rsidR="005C4E95" w:rsidRDefault="0048377F">
      <w:pPr>
        <w:pStyle w:val="Ttulo2"/>
        <w:rPr>
          <w:lang w:bidi="es-ES"/>
        </w:rPr>
      </w:pPr>
      <w:r>
        <w:t xml:space="preserve">pasteleria </w:t>
      </w:r>
      <w:r w:rsidR="005C4E95">
        <w:t>y</w:t>
      </w:r>
      <w:r>
        <w:t xml:space="preserve"> repostería europea</w:t>
      </w:r>
      <w:r w:rsidR="009D5933">
        <w:rPr>
          <w:lang w:bidi="es-ES"/>
        </w:rPr>
        <w:t> </w:t>
      </w:r>
    </w:p>
    <w:p w14:paraId="13DFDE76" w14:textId="77777777" w:rsidR="006270A9" w:rsidRPr="005C4E95" w:rsidRDefault="005C4E95">
      <w:pPr>
        <w:pStyle w:val="Ttulo2"/>
        <w:rPr>
          <w:b w:val="0"/>
          <w:lang w:bidi="es-ES"/>
        </w:rPr>
      </w:pPr>
      <w:r w:rsidRPr="005C4E95">
        <w:rPr>
          <w:b w:val="0"/>
          <w:lang w:bidi="es-ES"/>
        </w:rPr>
        <w:t>2000-</w:t>
      </w:r>
      <w:r w:rsidR="0048377F" w:rsidRPr="005C4E95">
        <w:rPr>
          <w:b w:val="0"/>
        </w:rPr>
        <w:t>2001</w:t>
      </w:r>
      <w:r w:rsidR="009D5933" w:rsidRPr="005C4E95">
        <w:rPr>
          <w:b w:val="0"/>
          <w:lang w:bidi="es-ES"/>
        </w:rPr>
        <w:t> | </w:t>
      </w:r>
      <w:r w:rsidR="0048377F" w:rsidRPr="005C4E95">
        <w:rPr>
          <w:b w:val="0"/>
          <w:lang w:bidi="es-ES"/>
        </w:rPr>
        <w:t>l´art du saveur</w:t>
      </w:r>
      <w:r w:rsidRPr="005C4E95">
        <w:rPr>
          <w:b w:val="0"/>
          <w:lang w:bidi="es-ES"/>
        </w:rPr>
        <w:t xml:space="preserve"> (de josefina barilari)</w:t>
      </w:r>
    </w:p>
    <w:p w14:paraId="0E66171B" w14:textId="77777777" w:rsidR="0048377F" w:rsidRDefault="0048377F" w:rsidP="0048377F">
      <w:pPr>
        <w:pStyle w:val="Ttulo2"/>
      </w:pPr>
    </w:p>
    <w:p w14:paraId="7D913029" w14:textId="77777777" w:rsidR="005C4E95" w:rsidRDefault="0048377F" w:rsidP="0048377F">
      <w:pPr>
        <w:pStyle w:val="Ttulo2"/>
      </w:pPr>
      <w:r>
        <w:t>tecnico agropecuario especializado en explotación tambera e industrias lacteas  </w:t>
      </w:r>
    </w:p>
    <w:p w14:paraId="45F18E6E" w14:textId="77777777" w:rsidR="0048377F" w:rsidRPr="005C4E95" w:rsidRDefault="0048377F" w:rsidP="0048377F">
      <w:pPr>
        <w:pStyle w:val="Ttulo2"/>
        <w:rPr>
          <w:b w:val="0"/>
          <w:lang w:bidi="es-ES"/>
        </w:rPr>
      </w:pPr>
      <w:r w:rsidRPr="005C4E95">
        <w:rPr>
          <w:b w:val="0"/>
        </w:rPr>
        <w:t>1996 | escuela nacional agrotécnica de navarro</w:t>
      </w:r>
    </w:p>
    <w:p w14:paraId="5EF1DD6A" w14:textId="77777777" w:rsidR="0048377F" w:rsidRPr="0048377F" w:rsidRDefault="0048377F" w:rsidP="0048377F">
      <w:pPr>
        <w:rPr>
          <w:lang w:bidi="es-ES"/>
        </w:rPr>
      </w:pPr>
    </w:p>
    <w:sdt>
      <w:sdtPr>
        <w:alias w:val="Experiencia:"/>
        <w:tag w:val="Experiencia:"/>
        <w:id w:val="171684534"/>
        <w:placeholder>
          <w:docPart w:val="04152B39C5AC4FD8889E8CE4ACCDDB66"/>
        </w:placeholder>
        <w:temporary/>
        <w:showingPlcHdr/>
        <w15:appearance w15:val="hidden"/>
      </w:sdtPr>
      <w:sdtEndPr/>
      <w:sdtContent>
        <w:p w14:paraId="7FC801F9" w14:textId="77777777" w:rsidR="006270A9" w:rsidRDefault="009D5933">
          <w:pPr>
            <w:pStyle w:val="Ttulo1"/>
          </w:pPr>
          <w:r>
            <w:rPr>
              <w:lang w:bidi="es-ES"/>
            </w:rPr>
            <w:t>Experiencia</w:t>
          </w:r>
        </w:p>
      </w:sdtContent>
    </w:sdt>
    <w:p w14:paraId="747F3E83" w14:textId="77777777" w:rsidR="00F47822" w:rsidRDefault="00F47822">
      <w:pPr>
        <w:pStyle w:val="Ttulo2"/>
      </w:pPr>
    </w:p>
    <w:p w14:paraId="18C99531" w14:textId="77777777" w:rsidR="00F47822" w:rsidRDefault="0048377F">
      <w:pPr>
        <w:pStyle w:val="Ttulo2"/>
        <w:rPr>
          <w:lang w:bidi="es-ES"/>
        </w:rPr>
      </w:pPr>
      <w:r>
        <w:t>chef pastelero</w:t>
      </w:r>
      <w:r w:rsidR="009D5933">
        <w:rPr>
          <w:lang w:bidi="es-ES"/>
        </w:rPr>
        <w:t> </w:t>
      </w:r>
      <w:r w:rsidR="00716439">
        <w:rPr>
          <w:lang w:bidi="es-ES"/>
        </w:rPr>
        <w:t xml:space="preserve">– encargado de pasteleria </w:t>
      </w:r>
    </w:p>
    <w:p w14:paraId="37009ED3" w14:textId="437391B9" w:rsidR="00716439" w:rsidRDefault="0048377F">
      <w:pPr>
        <w:pStyle w:val="Ttulo2"/>
        <w:rPr>
          <w:lang w:bidi="es-ES"/>
        </w:rPr>
      </w:pPr>
      <w:r>
        <w:rPr>
          <w:lang w:bidi="es-ES"/>
        </w:rPr>
        <w:t>como en casa</w:t>
      </w:r>
      <w:r w:rsidR="00F47822">
        <w:rPr>
          <w:lang w:bidi="es-ES"/>
        </w:rPr>
        <w:t xml:space="preserve"> / FRANCESCA / SALVADOR / sTÉFANO / uNIDO</w:t>
      </w:r>
      <w:r>
        <w:rPr>
          <w:lang w:bidi="es-ES"/>
        </w:rPr>
        <w:t xml:space="preserve"> (longis s.a.</w:t>
      </w:r>
      <w:r w:rsidR="00F47822">
        <w:rPr>
          <w:lang w:bidi="es-ES"/>
        </w:rPr>
        <w:t xml:space="preserve"> - FRANFOOD</w:t>
      </w:r>
      <w:r>
        <w:rPr>
          <w:lang w:bidi="es-ES"/>
        </w:rPr>
        <w:t xml:space="preserve">) </w:t>
      </w:r>
    </w:p>
    <w:p w14:paraId="2DD9D7C0" w14:textId="77777777" w:rsidR="006270A9" w:rsidRDefault="00074B51">
      <w:pPr>
        <w:pStyle w:val="Ttulo2"/>
      </w:pPr>
      <w:r>
        <w:t>01/10/2001 al presente</w:t>
      </w:r>
    </w:p>
    <w:p w14:paraId="1936A516" w14:textId="77777777" w:rsidR="006270A9" w:rsidRDefault="00074B51">
      <w:pPr>
        <w:pStyle w:val="Listaconvietas"/>
      </w:pPr>
      <w:r>
        <w:t>Desarrollo y elaboración de pastelería</w:t>
      </w:r>
      <w:r w:rsidR="00230ED1">
        <w:t xml:space="preserve"> (internacional, contemporánea, tortas clásicas, cuadrados, bollería, tortas especiales por pedido, budines, etc.)</w:t>
      </w:r>
    </w:p>
    <w:p w14:paraId="606809A4" w14:textId="77777777" w:rsidR="00074B51" w:rsidRDefault="00074B51">
      <w:pPr>
        <w:pStyle w:val="Listaconvietas"/>
      </w:pPr>
      <w:r>
        <w:t>Encargado de planta con personal a cargo</w:t>
      </w:r>
      <w:r w:rsidR="00494676">
        <w:t>.</w:t>
      </w:r>
    </w:p>
    <w:p w14:paraId="1246D1D1" w14:textId="77777777" w:rsidR="00074B51" w:rsidRDefault="00074B51">
      <w:pPr>
        <w:pStyle w:val="Listaconvietas"/>
      </w:pPr>
      <w:r>
        <w:t>Encargado de stock y proveedores – abastecimiento y planificación de producción para 4 locales</w:t>
      </w:r>
      <w:r w:rsidR="00494676">
        <w:t>.</w:t>
      </w:r>
    </w:p>
    <w:p w14:paraId="41EBEE5B" w14:textId="77777777" w:rsidR="007A31F4" w:rsidRDefault="007A31F4">
      <w:pPr>
        <w:pStyle w:val="Listaconvietas"/>
      </w:pPr>
      <w:r>
        <w:t>Gestión de procesos y calidad. Cumplimiento de buenas prácticas de manufactura</w:t>
      </w:r>
      <w:r w:rsidR="00494676">
        <w:t>.</w:t>
      </w:r>
    </w:p>
    <w:p w14:paraId="1323F214" w14:textId="77777777" w:rsidR="007A31F4" w:rsidRDefault="007A31F4">
      <w:pPr>
        <w:pStyle w:val="Listaconvietas"/>
      </w:pPr>
      <w:r>
        <w:t xml:space="preserve">Entrenamiento y supervisión del personal a cargo. </w:t>
      </w:r>
    </w:p>
    <w:p w14:paraId="650A94A6" w14:textId="77777777" w:rsidR="007A31F4" w:rsidRDefault="007A31F4">
      <w:pPr>
        <w:pStyle w:val="Listaconvietas"/>
      </w:pPr>
      <w:r>
        <w:t>Desarrollo y prueba de nue</w:t>
      </w:r>
      <w:r w:rsidR="00CB40B4">
        <w:t>vos productos. Costos</w:t>
      </w:r>
      <w:r>
        <w:t xml:space="preserve">. </w:t>
      </w:r>
    </w:p>
    <w:p w14:paraId="61F584A9" w14:textId="77777777" w:rsidR="00074B51" w:rsidRDefault="00074B51">
      <w:pPr>
        <w:pStyle w:val="Listaconvietas"/>
      </w:pPr>
      <w:r>
        <w:t>Eventos</w:t>
      </w:r>
      <w:r w:rsidR="00494676">
        <w:t>.</w:t>
      </w:r>
    </w:p>
    <w:p w14:paraId="22EF37DD" w14:textId="77777777" w:rsidR="006270A9" w:rsidRDefault="00074B51">
      <w:pPr>
        <w:pStyle w:val="Ttulo2"/>
      </w:pPr>
      <w:r>
        <w:t>pastelero</w:t>
      </w:r>
      <w:r w:rsidR="009D5933">
        <w:rPr>
          <w:lang w:bidi="es-ES"/>
        </w:rPr>
        <w:t> | </w:t>
      </w:r>
      <w:r>
        <w:t>antojos</w:t>
      </w:r>
      <w:r w:rsidR="005C4E95">
        <w:t xml:space="preserve"> (the excel group)</w:t>
      </w:r>
      <w:r w:rsidR="009D5933">
        <w:rPr>
          <w:lang w:bidi="es-ES"/>
        </w:rPr>
        <w:t> | </w:t>
      </w:r>
      <w:r w:rsidR="005C4E95">
        <w:rPr>
          <w:lang w:bidi="es-ES"/>
        </w:rPr>
        <w:t>1998 al 30/09/2001</w:t>
      </w:r>
    </w:p>
    <w:p w14:paraId="4E3EE569" w14:textId="77777777" w:rsidR="001B29CF" w:rsidRDefault="00074B51" w:rsidP="001B29CF">
      <w:pPr>
        <w:pStyle w:val="Listaconvietas"/>
      </w:pPr>
      <w:r>
        <w:t>Elaboración de pastelería</w:t>
      </w:r>
      <w:r w:rsidR="00494676">
        <w:t>.</w:t>
      </w:r>
    </w:p>
    <w:p w14:paraId="5DF3DBF6" w14:textId="77777777" w:rsidR="00F93783" w:rsidRPr="00F93783" w:rsidRDefault="007A31F4" w:rsidP="001B29CF">
      <w:pPr>
        <w:pStyle w:val="Listaconvietas"/>
      </w:pPr>
      <w:r>
        <w:t xml:space="preserve">Gestión de procesos </w:t>
      </w:r>
      <w:proofErr w:type="gramStart"/>
      <w:r>
        <w:t>de acuerdo a</w:t>
      </w:r>
      <w:proofErr w:type="gramEnd"/>
      <w:r>
        <w:t xml:space="preserve"> normas de calidad y seguridad e higiene. </w:t>
      </w:r>
    </w:p>
    <w:p w14:paraId="6F4A5F01" w14:textId="77777777" w:rsidR="00074B51" w:rsidRDefault="00074B51" w:rsidP="001B29CF">
      <w:pPr>
        <w:pStyle w:val="Listaconvietas"/>
      </w:pPr>
      <w:r>
        <w:t>Eventos</w:t>
      </w:r>
      <w:r w:rsidR="00494676">
        <w:t>.</w:t>
      </w:r>
    </w:p>
    <w:p w14:paraId="132BA61F" w14:textId="77777777" w:rsidR="005A170E" w:rsidRDefault="005A170E" w:rsidP="005A170E">
      <w:pPr>
        <w:pStyle w:val="Listaconvietas"/>
        <w:numPr>
          <w:ilvl w:val="0"/>
          <w:numId w:val="0"/>
        </w:numPr>
        <w:ind w:left="216" w:hanging="216"/>
      </w:pPr>
    </w:p>
    <w:p w14:paraId="0C90B760" w14:textId="77777777" w:rsidR="00DA0035" w:rsidRPr="001B29CF" w:rsidRDefault="00DA0035" w:rsidP="00716439">
      <w:pPr>
        <w:pStyle w:val="Listaconvietas"/>
        <w:numPr>
          <w:ilvl w:val="0"/>
          <w:numId w:val="0"/>
        </w:numPr>
      </w:pPr>
    </w:p>
    <w:sectPr w:rsidR="00DA0035" w:rsidRPr="001B29CF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B44638" w14:textId="77777777" w:rsidR="000467F3" w:rsidRDefault="000467F3">
      <w:pPr>
        <w:spacing w:after="0"/>
      </w:pPr>
      <w:r>
        <w:separator/>
      </w:r>
    </w:p>
  </w:endnote>
  <w:endnote w:type="continuationSeparator" w:id="0">
    <w:p w14:paraId="7F04440D" w14:textId="77777777" w:rsidR="000467F3" w:rsidRDefault="000467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3A4881" w14:textId="77777777" w:rsidR="006270A9" w:rsidRDefault="009D593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lang w:bidi="es-ES"/>
      </w:rPr>
      <w:fldChar w:fldCharType="separate"/>
    </w:r>
    <w:r w:rsidR="00F93783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09A435" w14:textId="77777777" w:rsidR="000467F3" w:rsidRDefault="000467F3">
      <w:pPr>
        <w:spacing w:after="0"/>
      </w:pPr>
      <w:r>
        <w:separator/>
      </w:r>
    </w:p>
  </w:footnote>
  <w:footnote w:type="continuationSeparator" w:id="0">
    <w:p w14:paraId="350ACB14" w14:textId="77777777" w:rsidR="000467F3" w:rsidRDefault="000467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aconvieta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Listaconnmeros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713"/>
    <w:rsid w:val="00020E84"/>
    <w:rsid w:val="000467F3"/>
    <w:rsid w:val="00074B51"/>
    <w:rsid w:val="000A4F59"/>
    <w:rsid w:val="00141A4C"/>
    <w:rsid w:val="001B29CF"/>
    <w:rsid w:val="00230ED1"/>
    <w:rsid w:val="00255E27"/>
    <w:rsid w:val="0028220F"/>
    <w:rsid w:val="00323816"/>
    <w:rsid w:val="00356C14"/>
    <w:rsid w:val="004770CD"/>
    <w:rsid w:val="0048377F"/>
    <w:rsid w:val="00494676"/>
    <w:rsid w:val="005A170E"/>
    <w:rsid w:val="005C4E95"/>
    <w:rsid w:val="00617B26"/>
    <w:rsid w:val="006270A9"/>
    <w:rsid w:val="00675956"/>
    <w:rsid w:val="00681034"/>
    <w:rsid w:val="006B59D2"/>
    <w:rsid w:val="00716439"/>
    <w:rsid w:val="007A31F4"/>
    <w:rsid w:val="00816216"/>
    <w:rsid w:val="0087734B"/>
    <w:rsid w:val="00892713"/>
    <w:rsid w:val="009D5933"/>
    <w:rsid w:val="00B0108C"/>
    <w:rsid w:val="00BD768D"/>
    <w:rsid w:val="00C61F8E"/>
    <w:rsid w:val="00CB40B4"/>
    <w:rsid w:val="00DA0035"/>
    <w:rsid w:val="00DC6D0C"/>
    <w:rsid w:val="00E16BC1"/>
    <w:rsid w:val="00E40DD7"/>
    <w:rsid w:val="00E83E4B"/>
    <w:rsid w:val="00F47822"/>
    <w:rsid w:val="00F9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AE1C31"/>
  <w15:chartTrackingRefBased/>
  <w15:docId w15:val="{2885E7A2-B4BD-40E5-9228-F5DF3F62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Ttulo1">
    <w:name w:val="heading 1"/>
    <w:basedOn w:val="Normal"/>
    <w:link w:val="Ttulo1C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tuloCar">
    <w:name w:val="Título Car"/>
    <w:basedOn w:val="Fuentedeprrafopredeter"/>
    <w:link w:val="Ttulo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E83E4B"/>
    <w:rPr>
      <w:color w:val="393939" w:themeColor="text2" w:themeShade="BF"/>
    </w:rPr>
  </w:style>
  <w:style w:type="paragraph" w:styleId="Listaconvietas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81034"/>
    <w:rPr>
      <w:color w:val="2A7B88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contextualSpacing w:val="0"/>
      <w:outlineLvl w:val="9"/>
    </w:pPr>
  </w:style>
  <w:style w:type="character" w:styleId="nfasisintenso">
    <w:name w:val="Intense Emphasis"/>
    <w:basedOn w:val="Fuentedeprrafopredeter"/>
    <w:uiPriority w:val="21"/>
    <w:semiHidden/>
    <w:unhideWhenUsed/>
    <w:qFormat/>
    <w:rPr>
      <w:i/>
      <w:iCs/>
      <w:color w:val="2A7B88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i/>
      <w:iCs/>
      <w:color w:val="2A7B88" w:themeColor="accent1" w:themeShade="BF"/>
    </w:rPr>
  </w:style>
  <w:style w:type="paragraph" w:styleId="Listaconnmeros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vnculo">
    <w:name w:val="Hyperlink"/>
    <w:basedOn w:val="Fuentedeprrafopredeter"/>
    <w:uiPriority w:val="99"/>
    <w:unhideWhenUsed/>
    <w:rsid w:val="00E83E4B"/>
    <w:rPr>
      <w:color w:val="2A7B88" w:themeColor="accent1" w:themeShade="BF"/>
      <w:u w:val="single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83E4B"/>
    <w:rPr>
      <w:szCs w:val="16"/>
    </w:rPr>
  </w:style>
  <w:style w:type="paragraph" w:styleId="Textodebloque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83E4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28220F"/>
    <w:rPr>
      <w:sz w:val="22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20F"/>
    <w:rPr>
      <w:rFonts w:ascii="Segoe UI" w:hAnsi="Segoe UI" w:cs="Segoe UI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220F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220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2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20F"/>
    <w:rPr>
      <w:b/>
      <w:bCs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220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220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8220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8220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isbue7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in\AppData\Roaming\Microsoft\Templates\Curr&#237;culum%20v&#237;ta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C57DC2BA8EF471381E13601140031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8D2B2-A9B9-4BE6-9524-BCF9CC1941A7}"/>
      </w:docPartPr>
      <w:docPartBody>
        <w:p w:rsidR="001A0BB6" w:rsidRDefault="00EB7993">
          <w:pPr>
            <w:pStyle w:val="8C57DC2BA8EF471381E13601140031E8"/>
          </w:pPr>
          <w:r>
            <w:rPr>
              <w:lang w:bidi="es-ES"/>
            </w:rPr>
            <w:t>Educación</w:t>
          </w:r>
        </w:p>
      </w:docPartBody>
    </w:docPart>
    <w:docPart>
      <w:docPartPr>
        <w:name w:val="04152B39C5AC4FD8889E8CE4ACCDD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9B82D-C332-45D2-8868-49EBBBACD95A}"/>
      </w:docPartPr>
      <w:docPartBody>
        <w:p w:rsidR="001A0BB6" w:rsidRDefault="00EB7993">
          <w:pPr>
            <w:pStyle w:val="04152B39C5AC4FD8889E8CE4ACCDDB66"/>
          </w:pPr>
          <w:r>
            <w:rPr>
              <w:lang w:bidi="es-ES"/>
            </w:rPr>
            <w:t>Experiencia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993"/>
    <w:rsid w:val="001A0BB6"/>
    <w:rsid w:val="008731F5"/>
    <w:rsid w:val="00AE1A20"/>
    <w:rsid w:val="00B242F1"/>
    <w:rsid w:val="00D07538"/>
    <w:rsid w:val="00D80075"/>
    <w:rsid w:val="00EB7993"/>
    <w:rsid w:val="00F0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7DA04F05738488DB78C32955B1F68AA">
    <w:name w:val="B7DA04F05738488DB78C32955B1F68AA"/>
  </w:style>
  <w:style w:type="paragraph" w:customStyle="1" w:styleId="2D844B90B868495F96CC21D6956F6F11">
    <w:name w:val="2D844B90B868495F96CC21D6956F6F11"/>
  </w:style>
  <w:style w:type="paragraph" w:customStyle="1" w:styleId="99A03A499AAF4104A4E2BE73DA02F5E5">
    <w:name w:val="99A03A499AAF4104A4E2BE73DA02F5E5"/>
  </w:style>
  <w:style w:type="paragraph" w:customStyle="1" w:styleId="BCFC3EEA626D46088BD8DC3DA5B8A2A0">
    <w:name w:val="BCFC3EEA626D46088BD8DC3DA5B8A2A0"/>
  </w:style>
  <w:style w:type="paragraph" w:customStyle="1" w:styleId="3B9C9E03146D485A93367DE553AC1388">
    <w:name w:val="3B9C9E03146D485A93367DE553AC1388"/>
  </w:style>
  <w:style w:type="paragraph" w:customStyle="1" w:styleId="D601113DC401449EA8A34DE6BDB72BA8">
    <w:name w:val="D601113DC401449EA8A34DE6BDB72BA8"/>
  </w:style>
  <w:style w:type="paragraph" w:customStyle="1" w:styleId="8C57DC2BA8EF471381E13601140031E8">
    <w:name w:val="8C57DC2BA8EF471381E13601140031E8"/>
  </w:style>
  <w:style w:type="paragraph" w:customStyle="1" w:styleId="0508CC8872F049F4ADEAF2518165D193">
    <w:name w:val="0508CC8872F049F4ADEAF2518165D193"/>
  </w:style>
  <w:style w:type="paragraph" w:customStyle="1" w:styleId="14FF1EBD801148908E49A34430E63B07">
    <w:name w:val="14FF1EBD801148908E49A34430E63B07"/>
  </w:style>
  <w:style w:type="paragraph" w:customStyle="1" w:styleId="CE7013F2A6054B9E9B38F56A0738D106">
    <w:name w:val="CE7013F2A6054B9E9B38F56A0738D106"/>
  </w:style>
  <w:style w:type="paragraph" w:customStyle="1" w:styleId="C59AA5F993BF4B53AA9DAE58395853C1">
    <w:name w:val="C59AA5F993BF4B53AA9DAE58395853C1"/>
  </w:style>
  <w:style w:type="paragraph" w:customStyle="1" w:styleId="DAC6A325308246D28BF9B1716F079446">
    <w:name w:val="DAC6A325308246D28BF9B1716F079446"/>
  </w:style>
  <w:style w:type="paragraph" w:customStyle="1" w:styleId="454D91409A9D4A77B322988B56C8F46F">
    <w:name w:val="454D91409A9D4A77B322988B56C8F46F"/>
  </w:style>
  <w:style w:type="paragraph" w:customStyle="1" w:styleId="5834DCDC74B24B91AD1C0B18B124B7A2">
    <w:name w:val="5834DCDC74B24B91AD1C0B18B124B7A2"/>
  </w:style>
  <w:style w:type="paragraph" w:customStyle="1" w:styleId="33C617CFE447427A84C5E7647C9FF778">
    <w:name w:val="33C617CFE447427A84C5E7647C9FF778"/>
  </w:style>
  <w:style w:type="paragraph" w:customStyle="1" w:styleId="15169235901C4D1FA77BB6AF98D82536">
    <w:name w:val="15169235901C4D1FA77BB6AF98D82536"/>
  </w:style>
  <w:style w:type="paragraph" w:customStyle="1" w:styleId="583AE4AC00F84C01BD4DCEF49A2FEF71">
    <w:name w:val="583AE4AC00F84C01BD4DCEF49A2FEF71"/>
  </w:style>
  <w:style w:type="paragraph" w:customStyle="1" w:styleId="1953779D4FB2439DB4425CF21C48A087">
    <w:name w:val="1953779D4FB2439DB4425CF21C48A087"/>
  </w:style>
  <w:style w:type="paragraph" w:customStyle="1" w:styleId="0B0B843530704A5490A28B48F8C28382">
    <w:name w:val="0B0B843530704A5490A28B48F8C28382"/>
  </w:style>
  <w:style w:type="paragraph" w:customStyle="1" w:styleId="E8470E512FA14B2F83DBA990FBCD8A40">
    <w:name w:val="E8470E512FA14B2F83DBA990FBCD8A40"/>
  </w:style>
  <w:style w:type="paragraph" w:customStyle="1" w:styleId="85DBFA6921FD4424B9FE3E3EC529A1FB">
    <w:name w:val="85DBFA6921FD4424B9FE3E3EC529A1FB"/>
  </w:style>
  <w:style w:type="paragraph" w:customStyle="1" w:styleId="A59CF5D6C79E476A98444BCDC8A1C4B8">
    <w:name w:val="A59CF5D6C79E476A98444BCDC8A1C4B8"/>
  </w:style>
  <w:style w:type="paragraph" w:customStyle="1" w:styleId="A667490232A54102ACC9619C1331F80F">
    <w:name w:val="A667490232A54102ACC9619C1331F80F"/>
  </w:style>
  <w:style w:type="paragraph" w:customStyle="1" w:styleId="C3985123592344AB999A45DB0EC6CC23">
    <w:name w:val="C3985123592344AB999A45DB0EC6CC23"/>
  </w:style>
  <w:style w:type="paragraph" w:customStyle="1" w:styleId="04152B39C5AC4FD8889E8CE4ACCDDB66">
    <w:name w:val="04152B39C5AC4FD8889E8CE4ACCDDB66"/>
  </w:style>
  <w:style w:type="paragraph" w:customStyle="1" w:styleId="CC829FFF56F94A52B10B985917D5E4A5">
    <w:name w:val="CC829FFF56F94A52B10B985917D5E4A5"/>
  </w:style>
  <w:style w:type="paragraph" w:customStyle="1" w:styleId="2EC5E6E3F2074FC0A7707EECCB03CE7D">
    <w:name w:val="2EC5E6E3F2074FC0A7707EECCB03CE7D"/>
  </w:style>
  <w:style w:type="paragraph" w:customStyle="1" w:styleId="C193B08F67D448A2A0A7082FC1AAE574">
    <w:name w:val="C193B08F67D448A2A0A7082FC1AAE574"/>
  </w:style>
  <w:style w:type="paragraph" w:customStyle="1" w:styleId="83FEAFDBD6F140C19F0F3ACC4558794A">
    <w:name w:val="83FEAFDBD6F140C19F0F3ACC4558794A"/>
  </w:style>
  <w:style w:type="paragraph" w:customStyle="1" w:styleId="227EC8077D644AC091C4E7879CF6D50D">
    <w:name w:val="227EC8077D644AC091C4E7879CF6D50D"/>
  </w:style>
  <w:style w:type="paragraph" w:customStyle="1" w:styleId="2087CF29B12D4FF892ADC70C2A074AB7">
    <w:name w:val="2087CF29B12D4FF892ADC70C2A074AB7"/>
  </w:style>
  <w:style w:type="paragraph" w:customStyle="1" w:styleId="4046F89DB5B9449EB9DDB52448F63C5F">
    <w:name w:val="4046F89DB5B9449EB9DDB52448F63C5F"/>
  </w:style>
  <w:style w:type="paragraph" w:customStyle="1" w:styleId="3A3390274A4B4461ADF928234E390E9F">
    <w:name w:val="3A3390274A4B4461ADF928234E390E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5A2D8-53D6-4A03-92BE-798D3AEFF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(color)</Template>
  <TotalTime>140</TotalTime>
  <Pages>1</Pages>
  <Words>240</Words>
  <Characters>1320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Romina Rodriguez</dc:creator>
  <cp:keywords/>
  <cp:lastModifiedBy>Flia Buente</cp:lastModifiedBy>
  <cp:revision>2</cp:revision>
  <cp:lastPrinted>2018-03-16T17:34:00Z</cp:lastPrinted>
  <dcterms:created xsi:type="dcterms:W3CDTF">2020-03-10T13:52:00Z</dcterms:created>
  <dcterms:modified xsi:type="dcterms:W3CDTF">2020-03-10T13:52:00Z</dcterms:modified>
  <cp:version/>
</cp:coreProperties>
</file>